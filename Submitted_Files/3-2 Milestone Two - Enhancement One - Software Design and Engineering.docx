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7961C4" w14:textId="23BFF116" w:rsidR="00E41BD8" w:rsidRDefault="006100F4" w:rsidP="005D6365">
      <w:pPr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100F4">
        <w:rPr>
          <w:rFonts w:ascii="Times New Roman" w:hAnsi="Times New Roman" w:cs="Times New Roman"/>
          <w:b/>
          <w:bCs/>
          <w:sz w:val="24"/>
          <w:szCs w:val="24"/>
        </w:rPr>
        <w:t>3-2 Milestone Two: Enhancement One: Software Design and Engineering</w:t>
      </w:r>
    </w:p>
    <w:p w14:paraId="1DA2ABB6" w14:textId="77777777" w:rsidR="00E41BD8" w:rsidRDefault="00E41BD8" w:rsidP="005D6365">
      <w:pPr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609986" w14:textId="1141977E" w:rsidR="005D6365" w:rsidRDefault="005D6365" w:rsidP="00DF1FA2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7B8A94F1" w14:textId="5833F18F" w:rsidR="00504C67" w:rsidRDefault="00504C67" w:rsidP="005D6365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Christopher King</w:t>
      </w:r>
    </w:p>
    <w:p w14:paraId="2DEE93EE" w14:textId="0CE5A24D" w:rsidR="005D6365" w:rsidRDefault="005D6365" w:rsidP="005D6365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Southern New Hampshire University</w:t>
      </w:r>
    </w:p>
    <w:p w14:paraId="34ADDAD1" w14:textId="1506F5DF" w:rsidR="005D6365" w:rsidRDefault="00FA48AD" w:rsidP="005D6365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CS-499 Computer Science Capstone 2024</w:t>
      </w:r>
    </w:p>
    <w:p w14:paraId="0CB0571A" w14:textId="6B2E6B92" w:rsidR="005D6365" w:rsidRDefault="00E07A94" w:rsidP="005D6365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Professor Conlan</w:t>
      </w:r>
    </w:p>
    <w:p w14:paraId="26C64F31" w14:textId="1CDAFD09" w:rsidR="003A6972" w:rsidRDefault="000B2E9B" w:rsidP="005D6365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November 1</w:t>
      </w:r>
      <w:r w:rsidR="005719A2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, 2024</w:t>
      </w:r>
    </w:p>
    <w:p w14:paraId="5DB5416D" w14:textId="0D9BE218" w:rsidR="00E41BD8" w:rsidRDefault="00E41B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7DC8C9" w14:textId="77777777" w:rsidR="006100F4" w:rsidRDefault="006100F4" w:rsidP="006100F4">
      <w:pPr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100F4">
        <w:rPr>
          <w:rFonts w:ascii="Times New Roman" w:hAnsi="Times New Roman" w:cs="Times New Roman"/>
          <w:b/>
          <w:bCs/>
          <w:sz w:val="24"/>
          <w:szCs w:val="24"/>
        </w:rPr>
        <w:lastRenderedPageBreak/>
        <w:t>3-2 Milestone Two: Enhancement One: Software Design and Engineering</w:t>
      </w:r>
    </w:p>
    <w:p w14:paraId="0CAFDF0E" w14:textId="5AFB32E9" w:rsidR="0043107A" w:rsidRDefault="003D7F3F" w:rsidP="0043107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3107A">
        <w:rPr>
          <w:rFonts w:ascii="Times New Roman" w:hAnsi="Times New Roman" w:cs="Times New Roman"/>
          <w:b/>
          <w:bCs/>
          <w:sz w:val="24"/>
          <w:szCs w:val="24"/>
        </w:rPr>
        <w:t>Briefly describe the artifact. What is it? When was it created?</w:t>
      </w:r>
    </w:p>
    <w:p w14:paraId="430F2438" w14:textId="227E73C1" w:rsidR="0043107A" w:rsidRPr="00750527" w:rsidRDefault="00750527" w:rsidP="001D4C29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50527">
        <w:rPr>
          <w:rFonts w:ascii="Times New Roman" w:hAnsi="Times New Roman" w:cs="Times New Roman"/>
          <w:sz w:val="24"/>
          <w:szCs w:val="24"/>
        </w:rPr>
        <w:t>The Rescue Animal app started as a Java-based project focused on managing rescue animals, including dogs and monkeys. It featured a Driver.java program to interact with the data via basic console inputs. The artifact has been transformed into a full-stack application using Node.js, Express, MongoDB, and Angular, enhancing its scalability and functionality. The original project was created during the IT-145 course, and the enhanced version was developed as part of the CS-499 capstone project.</w:t>
      </w:r>
    </w:p>
    <w:p w14:paraId="61DB2CEC" w14:textId="77777777" w:rsidR="003D7F3F" w:rsidRDefault="003D7F3F" w:rsidP="0043107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3107A">
        <w:rPr>
          <w:rFonts w:ascii="Times New Roman" w:hAnsi="Times New Roman" w:cs="Times New Roman"/>
          <w:b/>
          <w:bCs/>
          <w:sz w:val="24"/>
          <w:szCs w:val="24"/>
        </w:rPr>
        <w:t xml:space="preserve">Justify the inclusion of the artifact in your </w:t>
      </w:r>
      <w:proofErr w:type="spellStart"/>
      <w:r w:rsidRPr="0043107A">
        <w:rPr>
          <w:rFonts w:ascii="Times New Roman" w:hAnsi="Times New Roman" w:cs="Times New Roman"/>
          <w:b/>
          <w:bCs/>
          <w:sz w:val="24"/>
          <w:szCs w:val="24"/>
        </w:rPr>
        <w:t>ePortfolio</w:t>
      </w:r>
      <w:proofErr w:type="spellEnd"/>
      <w:r w:rsidRPr="0043107A">
        <w:rPr>
          <w:rFonts w:ascii="Times New Roman" w:hAnsi="Times New Roman" w:cs="Times New Roman"/>
          <w:b/>
          <w:bCs/>
          <w:sz w:val="24"/>
          <w:szCs w:val="24"/>
        </w:rPr>
        <w:t>. Why did you select this item? What specific components of the artifact showcase your skills and abilities in software development? How was the artifact improved?</w:t>
      </w:r>
    </w:p>
    <w:p w14:paraId="198879B8" w14:textId="30F7D5A4" w:rsidR="001D4C29" w:rsidRPr="00B3312E" w:rsidRDefault="00641BF9" w:rsidP="001D4C29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Rescue Animal app showcases</w:t>
      </w:r>
      <w:r w:rsidR="00D06A9B">
        <w:rPr>
          <w:rFonts w:ascii="Times New Roman" w:hAnsi="Times New Roman" w:cs="Times New Roman"/>
          <w:sz w:val="24"/>
          <w:szCs w:val="24"/>
        </w:rPr>
        <w:t xml:space="preserve"> my ability to design, develop, and enhance a complete software solution. It highlights skills in transitioning from standalone java application to a </w:t>
      </w:r>
      <w:proofErr w:type="gramStart"/>
      <w:r w:rsidR="00D06A9B">
        <w:rPr>
          <w:rFonts w:ascii="Times New Roman" w:hAnsi="Times New Roman" w:cs="Times New Roman"/>
          <w:sz w:val="24"/>
          <w:szCs w:val="24"/>
        </w:rPr>
        <w:t>full-stack</w:t>
      </w:r>
      <w:proofErr w:type="gramEnd"/>
      <w:r w:rsidR="00D06A9B">
        <w:rPr>
          <w:rFonts w:ascii="Times New Roman" w:hAnsi="Times New Roman" w:cs="Times New Roman"/>
          <w:sz w:val="24"/>
          <w:szCs w:val="24"/>
        </w:rPr>
        <w:t xml:space="preserve"> project</w:t>
      </w:r>
      <w:r w:rsidR="00E04911">
        <w:rPr>
          <w:rFonts w:ascii="Times New Roman" w:hAnsi="Times New Roman" w:cs="Times New Roman"/>
          <w:sz w:val="24"/>
          <w:szCs w:val="24"/>
        </w:rPr>
        <w:t xml:space="preserve">, and implementing modular design and database integration. </w:t>
      </w:r>
    </w:p>
    <w:p w14:paraId="3CB2839D" w14:textId="6017C16B" w:rsidR="00B3312E" w:rsidRPr="003C11E0" w:rsidRDefault="00F942F6" w:rsidP="001D4C29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Original Code Example: demonstrates fundamental programing skills including object instant</w:t>
      </w:r>
      <w:r w:rsidR="003C11E0">
        <w:rPr>
          <w:rFonts w:ascii="Times New Roman" w:hAnsi="Times New Roman" w:cs="Times New Roman"/>
          <w:sz w:val="24"/>
          <w:szCs w:val="24"/>
        </w:rPr>
        <w:t>iation and array list management</w:t>
      </w:r>
    </w:p>
    <w:p w14:paraId="3BAE7FC3" w14:textId="2DFFD722" w:rsidR="003C11E0" w:rsidRDefault="003C11E0" w:rsidP="00125F5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ED0DF1" wp14:editId="7B1550E7">
            <wp:extent cx="5943600" cy="963930"/>
            <wp:effectExtent l="0" t="0" r="0" b="7620"/>
            <wp:docPr id="97616410" name="Picture 2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6410" name="Picture 2" descr="A close-up of a computer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16A3" w14:textId="61266829" w:rsidR="003C11E0" w:rsidRDefault="008B71F0" w:rsidP="003C11E0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B71F0">
        <w:rPr>
          <w:rFonts w:ascii="Times New Roman" w:hAnsi="Times New Roman" w:cs="Times New Roman"/>
          <w:sz w:val="24"/>
          <w:szCs w:val="24"/>
        </w:rPr>
        <w:lastRenderedPageBreak/>
        <w:t>Enhanced Code Example:</w:t>
      </w:r>
      <w:r>
        <w:rPr>
          <w:rFonts w:ascii="Times New Roman" w:hAnsi="Times New Roman" w:cs="Times New Roman"/>
          <w:sz w:val="24"/>
          <w:szCs w:val="24"/>
        </w:rPr>
        <w:t xml:space="preserve"> This schema ill</w:t>
      </w:r>
      <w:r w:rsidR="00125F53">
        <w:rPr>
          <w:rFonts w:ascii="Times New Roman" w:hAnsi="Times New Roman" w:cs="Times New Roman"/>
          <w:sz w:val="24"/>
          <w:szCs w:val="24"/>
        </w:rPr>
        <w:t>ustrates my ability to define and implement database models using MongoDB</w:t>
      </w:r>
    </w:p>
    <w:p w14:paraId="7DEF1DBD" w14:textId="79B79AEB" w:rsidR="00125F53" w:rsidRDefault="00125F53" w:rsidP="00125F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F2D8C" wp14:editId="23F04FCA">
            <wp:extent cx="3991532" cy="2581635"/>
            <wp:effectExtent l="0" t="0" r="9525" b="9525"/>
            <wp:docPr id="1855420754" name="Picture 3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20754" name="Picture 3" descr="A computer screen shot of a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8528" w14:textId="067E3055" w:rsidR="00125F53" w:rsidRPr="00125F53" w:rsidRDefault="00D97BB0" w:rsidP="00125F53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artifact was enhanced by replacing Java data structures with NoSQL database for better scalability, adding RESTful APIs for seamless data integration, and incorporating modern design principles in the front-end and back-end.</w:t>
      </w:r>
    </w:p>
    <w:p w14:paraId="30574AE1" w14:textId="77777777" w:rsidR="003D7F3F" w:rsidRDefault="003D7F3F" w:rsidP="0043107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3107A">
        <w:rPr>
          <w:rFonts w:ascii="Times New Roman" w:hAnsi="Times New Roman" w:cs="Times New Roman"/>
          <w:b/>
          <w:bCs/>
          <w:sz w:val="24"/>
          <w:szCs w:val="24"/>
        </w:rPr>
        <w:t>Did you meet the course outcomes you planned to meet with this enhancement in Module One? Do you have any updates to your outcome-coverage plans?</w:t>
      </w:r>
    </w:p>
    <w:p w14:paraId="07472E37" w14:textId="05060291" w:rsidR="001D4C29" w:rsidRPr="0043107A" w:rsidRDefault="00BB3B2E" w:rsidP="001D4C29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Yes, </w:t>
      </w:r>
      <w:r w:rsidR="00B4204C">
        <w:rPr>
          <w:rFonts w:ascii="Times New Roman" w:hAnsi="Times New Roman" w:cs="Times New Roman"/>
          <w:sz w:val="24"/>
          <w:szCs w:val="24"/>
        </w:rPr>
        <w:t>the enhancements aligned with several course outcomes such as transitioning to a modular full-stack architecture</w:t>
      </w:r>
      <w:r w:rsidR="00EA4D99">
        <w:rPr>
          <w:rFonts w:ascii="Times New Roman" w:hAnsi="Times New Roman" w:cs="Times New Roman"/>
          <w:sz w:val="24"/>
          <w:szCs w:val="24"/>
        </w:rPr>
        <w:t xml:space="preserve"> (Designing and evaluating computing solutions), and the integration of MongoDB and RESTful APIs demonstrates the use of industry-specific tools (Using innovative techniques). I plan to focus on extending security measures in this application</w:t>
      </w:r>
      <w:r w:rsidR="007A3D25">
        <w:rPr>
          <w:rFonts w:ascii="Times New Roman" w:hAnsi="Times New Roman" w:cs="Times New Roman"/>
          <w:sz w:val="24"/>
          <w:szCs w:val="24"/>
        </w:rPr>
        <w:t xml:space="preserve">, such as adding authentication and authorization, to further align with the security focused outcome. </w:t>
      </w:r>
    </w:p>
    <w:p w14:paraId="23F15E53" w14:textId="1BFDE5DF" w:rsidR="001D4C29" w:rsidRDefault="003D7F3F" w:rsidP="005665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3107A">
        <w:rPr>
          <w:rFonts w:ascii="Times New Roman" w:hAnsi="Times New Roman" w:cs="Times New Roman"/>
          <w:b/>
          <w:bCs/>
          <w:sz w:val="24"/>
          <w:szCs w:val="24"/>
        </w:rPr>
        <w:t>Reflect on the process of enhancing and modifying the artifact. What did you learn as you were creating it and improving it? What challenges did you face?</w:t>
      </w:r>
    </w:p>
    <w:p w14:paraId="1ACF7F4F" w14:textId="77A630BE" w:rsidR="00566504" w:rsidRPr="00EB2BBA" w:rsidRDefault="00566504" w:rsidP="00566504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I was </w:t>
      </w:r>
      <w:r w:rsidR="0004139D">
        <w:rPr>
          <w:rFonts w:ascii="Times New Roman" w:hAnsi="Times New Roman" w:cs="Times New Roman"/>
          <w:sz w:val="24"/>
          <w:szCs w:val="24"/>
        </w:rPr>
        <w:t xml:space="preserve">enhancing and modifying the artifact, I realized that organization and a roadmap </w:t>
      </w:r>
      <w:r w:rsidR="00AA1643">
        <w:rPr>
          <w:rFonts w:ascii="Times New Roman" w:hAnsi="Times New Roman" w:cs="Times New Roman"/>
          <w:sz w:val="24"/>
          <w:szCs w:val="24"/>
        </w:rPr>
        <w:t xml:space="preserve">of how the artifact would be enhanced is essential. In the beginning, I was updating </w:t>
      </w:r>
      <w:r w:rsidR="001E4B08">
        <w:rPr>
          <w:rFonts w:ascii="Times New Roman" w:hAnsi="Times New Roman" w:cs="Times New Roman"/>
          <w:sz w:val="24"/>
          <w:szCs w:val="24"/>
        </w:rPr>
        <w:t xml:space="preserve">all sections at once and not focusing on a specific aspect of the application. This </w:t>
      </w:r>
      <w:proofErr w:type="gramStart"/>
      <w:r w:rsidR="001E4B08">
        <w:rPr>
          <w:rFonts w:ascii="Times New Roman" w:hAnsi="Times New Roman" w:cs="Times New Roman"/>
          <w:sz w:val="24"/>
          <w:szCs w:val="24"/>
        </w:rPr>
        <w:t>lead</w:t>
      </w:r>
      <w:proofErr w:type="gramEnd"/>
      <w:r w:rsidR="001E4B08">
        <w:rPr>
          <w:rFonts w:ascii="Times New Roman" w:hAnsi="Times New Roman" w:cs="Times New Roman"/>
          <w:sz w:val="24"/>
          <w:szCs w:val="24"/>
        </w:rPr>
        <w:t xml:space="preserve"> to some confusion on my part and I had to go back and re-</w:t>
      </w:r>
      <w:r w:rsidR="004F7288">
        <w:rPr>
          <w:rFonts w:ascii="Times New Roman" w:hAnsi="Times New Roman" w:cs="Times New Roman"/>
          <w:sz w:val="24"/>
          <w:szCs w:val="24"/>
        </w:rPr>
        <w:t>organize</w:t>
      </w:r>
      <w:r w:rsidR="001E4B08">
        <w:rPr>
          <w:rFonts w:ascii="Times New Roman" w:hAnsi="Times New Roman" w:cs="Times New Roman"/>
          <w:sz w:val="24"/>
          <w:szCs w:val="24"/>
        </w:rPr>
        <w:t xml:space="preserve"> the </w:t>
      </w:r>
      <w:r w:rsidR="004F7288">
        <w:rPr>
          <w:rFonts w:ascii="Times New Roman" w:hAnsi="Times New Roman" w:cs="Times New Roman"/>
          <w:sz w:val="24"/>
          <w:szCs w:val="24"/>
        </w:rPr>
        <w:t>components in a more efficient way. I also did not comment as I was working</w:t>
      </w:r>
      <w:r w:rsidR="00D338F3">
        <w:rPr>
          <w:rFonts w:ascii="Times New Roman" w:hAnsi="Times New Roman" w:cs="Times New Roman"/>
          <w:sz w:val="24"/>
          <w:szCs w:val="24"/>
        </w:rPr>
        <w:t xml:space="preserve">, so I had to go back and input all/most of my comments. I plan to complete this as I move forward </w:t>
      </w:r>
      <w:r w:rsidR="00693129">
        <w:rPr>
          <w:rFonts w:ascii="Times New Roman" w:hAnsi="Times New Roman" w:cs="Times New Roman"/>
          <w:sz w:val="24"/>
          <w:szCs w:val="24"/>
        </w:rPr>
        <w:t xml:space="preserve">so there is less confusion and so I do not have to go back and complete it. </w:t>
      </w:r>
    </w:p>
    <w:p w14:paraId="5EB359C4" w14:textId="7D4658B0" w:rsidR="00EB2BBA" w:rsidRDefault="00EB2BBA" w:rsidP="00EB2BB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Screenshots:</w:t>
      </w:r>
    </w:p>
    <w:p w14:paraId="4D450362" w14:textId="4D4A3227" w:rsidR="00EB2BBA" w:rsidRDefault="007C6364" w:rsidP="00EB2B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Original </w:t>
      </w:r>
      <w:r w:rsidR="003336FF">
        <w:rPr>
          <w:rFonts w:ascii="Times New Roman" w:hAnsi="Times New Roman" w:cs="Times New Roman"/>
          <w:b/>
          <w:bCs/>
          <w:sz w:val="24"/>
          <w:szCs w:val="24"/>
        </w:rPr>
        <w:t>Menu</w:t>
      </w:r>
    </w:p>
    <w:p w14:paraId="3213BA72" w14:textId="0F2E188F" w:rsidR="003336FF" w:rsidRDefault="003336FF" w:rsidP="00EB2B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70D321" wp14:editId="2641EB0F">
            <wp:extent cx="3729162" cy="1558365"/>
            <wp:effectExtent l="0" t="0" r="5080" b="3810"/>
            <wp:docPr id="1582749196" name="Picture 4" descr="A white pag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49196" name="Picture 4" descr="A white page with black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567" cy="156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F6BD" w14:textId="79240675" w:rsidR="007C6364" w:rsidRDefault="007C6364" w:rsidP="00EB2B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Enhanced Menu</w:t>
      </w:r>
    </w:p>
    <w:p w14:paraId="2B6E435D" w14:textId="6A88F9C3" w:rsidR="007C6364" w:rsidRDefault="007C6364" w:rsidP="00EB2B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E29E4F" wp14:editId="49C591F3">
            <wp:extent cx="4079019" cy="1814205"/>
            <wp:effectExtent l="0" t="0" r="0" b="0"/>
            <wp:docPr id="16750557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55734" name="Picture 16750557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300" cy="18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2AD0" w14:textId="1956AD68" w:rsidR="007C6364" w:rsidRDefault="007C6364" w:rsidP="00EB2B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Original Intake</w:t>
      </w:r>
    </w:p>
    <w:p w14:paraId="20EDE221" w14:textId="28A8BE44" w:rsidR="007C6364" w:rsidRDefault="007C6364" w:rsidP="00EB2B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97F677" wp14:editId="69CAFD6D">
            <wp:extent cx="2924256" cy="3275938"/>
            <wp:effectExtent l="0" t="0" r="0" b="1270"/>
            <wp:docPr id="26152474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2474" name="Picture 6" descr="A screen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769" cy="329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E2C8" w14:textId="7D0E2F3D" w:rsidR="007C6364" w:rsidRDefault="007C6364" w:rsidP="00EB2B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Enhanced Intake</w:t>
      </w:r>
    </w:p>
    <w:p w14:paraId="7714285B" w14:textId="1CF04217" w:rsidR="007C6364" w:rsidRDefault="007C6364" w:rsidP="00EB2B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243A22" wp14:editId="7E421FA9">
            <wp:extent cx="3008882" cy="3538330"/>
            <wp:effectExtent l="0" t="0" r="1270" b="5080"/>
            <wp:docPr id="26326620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66202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960" cy="355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AEFB" w14:textId="0AC9F7E6" w:rsidR="007C6364" w:rsidRDefault="007C6364" w:rsidP="00EB2B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Original List</w:t>
      </w:r>
    </w:p>
    <w:p w14:paraId="5B88AFA9" w14:textId="7B0F9BF7" w:rsidR="007C6364" w:rsidRDefault="007C6364" w:rsidP="00EB2B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DF4513" wp14:editId="7CB87089">
            <wp:extent cx="5839640" cy="2448267"/>
            <wp:effectExtent l="0" t="0" r="0" b="9525"/>
            <wp:docPr id="15579440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44005" name="Picture 155794400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9551" w14:textId="2EBBC01B" w:rsidR="007C6364" w:rsidRDefault="007C6364" w:rsidP="00EB2B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Enhanced List</w:t>
      </w:r>
    </w:p>
    <w:p w14:paraId="7D79C51D" w14:textId="6B983220" w:rsidR="007C6364" w:rsidRPr="003336FF" w:rsidRDefault="007C6364" w:rsidP="00EB2B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C7EF75" wp14:editId="2B6935CF">
            <wp:extent cx="5943600" cy="1496060"/>
            <wp:effectExtent l="0" t="0" r="0" b="8890"/>
            <wp:docPr id="176147885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78856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495F" w14:textId="77777777" w:rsidR="003D7F3F" w:rsidRDefault="003D7F3F" w:rsidP="003D7F3F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3D7F3F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265E56" w14:textId="77777777" w:rsidR="00D05A14" w:rsidRDefault="00D05A14" w:rsidP="007736E0">
      <w:pPr>
        <w:spacing w:after="0" w:line="240" w:lineRule="auto"/>
      </w:pPr>
      <w:r>
        <w:separator/>
      </w:r>
    </w:p>
  </w:endnote>
  <w:endnote w:type="continuationSeparator" w:id="0">
    <w:p w14:paraId="2B7B0F10" w14:textId="77777777" w:rsidR="00D05A14" w:rsidRDefault="00D05A14" w:rsidP="007736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3BFE24" w14:textId="77777777" w:rsidR="00D05A14" w:rsidRDefault="00D05A14" w:rsidP="007736E0">
      <w:pPr>
        <w:spacing w:after="0" w:line="240" w:lineRule="auto"/>
      </w:pPr>
      <w:r>
        <w:separator/>
      </w:r>
    </w:p>
  </w:footnote>
  <w:footnote w:type="continuationSeparator" w:id="0">
    <w:p w14:paraId="0530A637" w14:textId="77777777" w:rsidR="00D05A14" w:rsidRDefault="00D05A14" w:rsidP="007736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2641375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A1304A9" w14:textId="0ADE9908" w:rsidR="00A545AF" w:rsidRDefault="00A545A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6E7178" w14:textId="77777777" w:rsidR="007736E0" w:rsidRDefault="007736E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F3481"/>
    <w:multiLevelType w:val="multilevel"/>
    <w:tmpl w:val="D7FC5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DA333C"/>
    <w:multiLevelType w:val="multilevel"/>
    <w:tmpl w:val="3F340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DB11F8"/>
    <w:multiLevelType w:val="multilevel"/>
    <w:tmpl w:val="FA228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5B382F"/>
    <w:multiLevelType w:val="hybridMultilevel"/>
    <w:tmpl w:val="58FE96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B9273AA"/>
    <w:multiLevelType w:val="multilevel"/>
    <w:tmpl w:val="1DB2B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CD5A6F"/>
    <w:multiLevelType w:val="multilevel"/>
    <w:tmpl w:val="3F340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64D0460"/>
    <w:multiLevelType w:val="multilevel"/>
    <w:tmpl w:val="21A04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D7C004D"/>
    <w:multiLevelType w:val="hybridMultilevel"/>
    <w:tmpl w:val="91F6F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391D86"/>
    <w:multiLevelType w:val="multilevel"/>
    <w:tmpl w:val="9350D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94F2991"/>
    <w:multiLevelType w:val="hybridMultilevel"/>
    <w:tmpl w:val="B316B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8220071">
    <w:abstractNumId w:val="6"/>
  </w:num>
  <w:num w:numId="2" w16cid:durableId="468865417">
    <w:abstractNumId w:val="2"/>
  </w:num>
  <w:num w:numId="3" w16cid:durableId="1268586773">
    <w:abstractNumId w:val="9"/>
  </w:num>
  <w:num w:numId="4" w16cid:durableId="537819085">
    <w:abstractNumId w:val="8"/>
  </w:num>
  <w:num w:numId="5" w16cid:durableId="1633094869">
    <w:abstractNumId w:val="7"/>
  </w:num>
  <w:num w:numId="6" w16cid:durableId="460390844">
    <w:abstractNumId w:val="3"/>
  </w:num>
  <w:num w:numId="7" w16cid:durableId="189537953">
    <w:abstractNumId w:val="4"/>
  </w:num>
  <w:num w:numId="8" w16cid:durableId="2108110957">
    <w:abstractNumId w:val="0"/>
  </w:num>
  <w:num w:numId="9" w16cid:durableId="357317901">
    <w:abstractNumId w:val="5"/>
  </w:num>
  <w:num w:numId="10" w16cid:durableId="10428225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F8B"/>
    <w:rsid w:val="0004139D"/>
    <w:rsid w:val="00080F8B"/>
    <w:rsid w:val="000840C3"/>
    <w:rsid w:val="00084843"/>
    <w:rsid w:val="0008579C"/>
    <w:rsid w:val="000A5AB7"/>
    <w:rsid w:val="000B2E9B"/>
    <w:rsid w:val="000D2E5D"/>
    <w:rsid w:val="000E5356"/>
    <w:rsid w:val="000F0BA9"/>
    <w:rsid w:val="000F3D09"/>
    <w:rsid w:val="0011371B"/>
    <w:rsid w:val="0012454D"/>
    <w:rsid w:val="00125F53"/>
    <w:rsid w:val="00163845"/>
    <w:rsid w:val="001912F9"/>
    <w:rsid w:val="001D37D4"/>
    <w:rsid w:val="001D4C29"/>
    <w:rsid w:val="001D6021"/>
    <w:rsid w:val="001E4B08"/>
    <w:rsid w:val="002121C8"/>
    <w:rsid w:val="002216DE"/>
    <w:rsid w:val="00222649"/>
    <w:rsid w:val="00227204"/>
    <w:rsid w:val="00235909"/>
    <w:rsid w:val="002B059E"/>
    <w:rsid w:val="002B14A7"/>
    <w:rsid w:val="002B69F8"/>
    <w:rsid w:val="002D61D2"/>
    <w:rsid w:val="0032572C"/>
    <w:rsid w:val="0033188F"/>
    <w:rsid w:val="003336FF"/>
    <w:rsid w:val="00334248"/>
    <w:rsid w:val="00350B05"/>
    <w:rsid w:val="00375E96"/>
    <w:rsid w:val="0039403E"/>
    <w:rsid w:val="003A6972"/>
    <w:rsid w:val="003B172E"/>
    <w:rsid w:val="003C11E0"/>
    <w:rsid w:val="003D7F3F"/>
    <w:rsid w:val="003F0E67"/>
    <w:rsid w:val="0042757B"/>
    <w:rsid w:val="0043107A"/>
    <w:rsid w:val="004441A1"/>
    <w:rsid w:val="004627A2"/>
    <w:rsid w:val="00477C8F"/>
    <w:rsid w:val="00486BE0"/>
    <w:rsid w:val="00491909"/>
    <w:rsid w:val="004B5FFF"/>
    <w:rsid w:val="004E3B2F"/>
    <w:rsid w:val="004F5A74"/>
    <w:rsid w:val="004F7288"/>
    <w:rsid w:val="00504C67"/>
    <w:rsid w:val="005414D8"/>
    <w:rsid w:val="005560B2"/>
    <w:rsid w:val="00566504"/>
    <w:rsid w:val="005719A2"/>
    <w:rsid w:val="00586E1F"/>
    <w:rsid w:val="00596885"/>
    <w:rsid w:val="005C43BB"/>
    <w:rsid w:val="005D6365"/>
    <w:rsid w:val="005E371B"/>
    <w:rsid w:val="005F49D5"/>
    <w:rsid w:val="006100F4"/>
    <w:rsid w:val="006227E3"/>
    <w:rsid w:val="00624337"/>
    <w:rsid w:val="006303FF"/>
    <w:rsid w:val="00641BF9"/>
    <w:rsid w:val="0065539F"/>
    <w:rsid w:val="006606DA"/>
    <w:rsid w:val="00667B25"/>
    <w:rsid w:val="00671E88"/>
    <w:rsid w:val="00681FA9"/>
    <w:rsid w:val="00693129"/>
    <w:rsid w:val="007020A9"/>
    <w:rsid w:val="00750527"/>
    <w:rsid w:val="007736E0"/>
    <w:rsid w:val="0078417D"/>
    <w:rsid w:val="00784D84"/>
    <w:rsid w:val="007A2A75"/>
    <w:rsid w:val="007A3D25"/>
    <w:rsid w:val="007B1664"/>
    <w:rsid w:val="007C6364"/>
    <w:rsid w:val="00807B65"/>
    <w:rsid w:val="0082355E"/>
    <w:rsid w:val="00840D48"/>
    <w:rsid w:val="008432CF"/>
    <w:rsid w:val="00850F56"/>
    <w:rsid w:val="00863DE3"/>
    <w:rsid w:val="00870EDD"/>
    <w:rsid w:val="00886653"/>
    <w:rsid w:val="008B3ABE"/>
    <w:rsid w:val="008B71F0"/>
    <w:rsid w:val="008C0080"/>
    <w:rsid w:val="00916B11"/>
    <w:rsid w:val="00925C0D"/>
    <w:rsid w:val="0092746E"/>
    <w:rsid w:val="00933B95"/>
    <w:rsid w:val="00963AEA"/>
    <w:rsid w:val="009827D3"/>
    <w:rsid w:val="009B089B"/>
    <w:rsid w:val="009B2160"/>
    <w:rsid w:val="00A01799"/>
    <w:rsid w:val="00A05CA0"/>
    <w:rsid w:val="00A1041F"/>
    <w:rsid w:val="00A3509A"/>
    <w:rsid w:val="00A454D2"/>
    <w:rsid w:val="00A545AF"/>
    <w:rsid w:val="00A623A4"/>
    <w:rsid w:val="00A70A6C"/>
    <w:rsid w:val="00AA1643"/>
    <w:rsid w:val="00AC4549"/>
    <w:rsid w:val="00AE62FE"/>
    <w:rsid w:val="00B3312E"/>
    <w:rsid w:val="00B4204C"/>
    <w:rsid w:val="00B52C75"/>
    <w:rsid w:val="00B576A6"/>
    <w:rsid w:val="00B765D5"/>
    <w:rsid w:val="00BB3B2E"/>
    <w:rsid w:val="00BC42E2"/>
    <w:rsid w:val="00C63730"/>
    <w:rsid w:val="00CA1AC9"/>
    <w:rsid w:val="00CF6C0A"/>
    <w:rsid w:val="00D05A14"/>
    <w:rsid w:val="00D06A9B"/>
    <w:rsid w:val="00D338F3"/>
    <w:rsid w:val="00D41445"/>
    <w:rsid w:val="00D55BC8"/>
    <w:rsid w:val="00D97BB0"/>
    <w:rsid w:val="00DF1FA2"/>
    <w:rsid w:val="00E02054"/>
    <w:rsid w:val="00E04911"/>
    <w:rsid w:val="00E07A94"/>
    <w:rsid w:val="00E334EE"/>
    <w:rsid w:val="00E33E5B"/>
    <w:rsid w:val="00E41BD8"/>
    <w:rsid w:val="00E54CF2"/>
    <w:rsid w:val="00E64164"/>
    <w:rsid w:val="00E719EF"/>
    <w:rsid w:val="00E87CCA"/>
    <w:rsid w:val="00EA1AC3"/>
    <w:rsid w:val="00EA4D99"/>
    <w:rsid w:val="00EB2BBA"/>
    <w:rsid w:val="00EB5A26"/>
    <w:rsid w:val="00EC44E0"/>
    <w:rsid w:val="00ED0C5E"/>
    <w:rsid w:val="00F022BC"/>
    <w:rsid w:val="00F500F2"/>
    <w:rsid w:val="00F847A3"/>
    <w:rsid w:val="00F942F6"/>
    <w:rsid w:val="00F960D5"/>
    <w:rsid w:val="00FA064F"/>
    <w:rsid w:val="00FA4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E5030"/>
  <w15:chartTrackingRefBased/>
  <w15:docId w15:val="{D7A9E687-466A-474C-B390-9095C35FA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00F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36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36E0"/>
  </w:style>
  <w:style w:type="paragraph" w:styleId="Footer">
    <w:name w:val="footer"/>
    <w:basedOn w:val="Normal"/>
    <w:link w:val="FooterChar"/>
    <w:uiPriority w:val="99"/>
    <w:unhideWhenUsed/>
    <w:rsid w:val="007736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36E0"/>
  </w:style>
  <w:style w:type="character" w:styleId="Hyperlink">
    <w:name w:val="Hyperlink"/>
    <w:basedOn w:val="DefaultParagraphFont"/>
    <w:uiPriority w:val="99"/>
    <w:unhideWhenUsed/>
    <w:rsid w:val="00F500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00F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19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6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irfg\OneDrive\Documents\Custom%20Office%20Templates\School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School template.dotx</Template>
  <TotalTime>92</TotalTime>
  <Pages>6</Pages>
  <Words>483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king</dc:creator>
  <cp:keywords/>
  <dc:description/>
  <cp:lastModifiedBy>King, Christopher</cp:lastModifiedBy>
  <cp:revision>30</cp:revision>
  <dcterms:created xsi:type="dcterms:W3CDTF">2024-11-17T12:34:00Z</dcterms:created>
  <dcterms:modified xsi:type="dcterms:W3CDTF">2024-11-17T14:02:00Z</dcterms:modified>
</cp:coreProperties>
</file>